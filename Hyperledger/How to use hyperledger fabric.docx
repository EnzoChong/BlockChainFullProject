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388" w:rsidRDefault="00BA1785">
      <w:pPr>
        <w:pStyle w:val="Title"/>
      </w:pPr>
      <w:r>
        <w:t xml:space="preserve">How to use </w:t>
      </w:r>
      <w:proofErr w:type="spellStart"/>
      <w:r>
        <w:t>hyperledger</w:t>
      </w:r>
      <w:proofErr w:type="spellEnd"/>
      <w:r>
        <w:t xml:space="preserve"> fabric</w:t>
      </w:r>
    </w:p>
    <w:p w:rsidR="00524388" w:rsidRDefault="00BA1785">
      <w:pPr>
        <w:pStyle w:val="Heading1"/>
      </w:pPr>
      <w:r>
        <w:t>Step by Step</w:t>
      </w:r>
    </w:p>
    <w:p w:rsidR="00524388" w:rsidRDefault="00BA1785" w:rsidP="00BA1785">
      <w:r>
        <w:t>Create Developer Node</w:t>
      </w:r>
    </w:p>
    <w:p w:rsidR="00524388" w:rsidRDefault="00331306">
      <w:pPr>
        <w:jc w:val="center"/>
      </w:pPr>
      <w:r w:rsidRPr="00331306">
        <w:rPr>
          <w:noProof/>
        </w:rPr>
        <w:drawing>
          <wp:inline distT="0" distB="0" distL="0" distR="0" wp14:anchorId="622F88AA" wp14:editId="307F64C3">
            <wp:extent cx="6675120" cy="37890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06" w:rsidRDefault="00331306">
      <w:pPr>
        <w:jc w:val="center"/>
      </w:pPr>
      <w:r w:rsidRPr="00331306">
        <w:rPr>
          <w:noProof/>
        </w:rPr>
        <w:lastRenderedPageBreak/>
        <w:drawing>
          <wp:inline distT="0" distB="0" distL="0" distR="0" wp14:anchorId="4283DFF7" wp14:editId="5ABF2140">
            <wp:extent cx="59817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06" w:rsidRDefault="00331306">
      <w:pPr>
        <w:jc w:val="center"/>
      </w:pPr>
      <w:r w:rsidRPr="00331306">
        <w:rPr>
          <w:noProof/>
        </w:rPr>
        <w:lastRenderedPageBreak/>
        <w:drawing>
          <wp:inline distT="0" distB="0" distL="0" distR="0" wp14:anchorId="017A3C6A" wp14:editId="5C0F2834">
            <wp:extent cx="6019800" cy="410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C5" w:rsidRDefault="004918C5" w:rsidP="004918C5">
      <w:r>
        <w:t xml:space="preserve">Open EMS-Hyper-Node via dashboard </w:t>
      </w:r>
    </w:p>
    <w:p w:rsidR="004918C5" w:rsidRDefault="004918C5" w:rsidP="004918C5">
      <w:r w:rsidRPr="004918C5">
        <w:rPr>
          <w:noProof/>
        </w:rPr>
        <w:drawing>
          <wp:inline distT="0" distB="0" distL="0" distR="0" wp14:anchorId="5F85D743" wp14:editId="67044309">
            <wp:extent cx="6675120" cy="22561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C5" w:rsidRDefault="00444E5E" w:rsidP="004918C5">
      <w:r w:rsidRPr="00444E5E">
        <w:rPr>
          <w:noProof/>
        </w:rPr>
        <w:lastRenderedPageBreak/>
        <w:drawing>
          <wp:inline distT="0" distB="0" distL="0" distR="0" wp14:anchorId="1989C219" wp14:editId="05958CBD">
            <wp:extent cx="6675120" cy="3429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5E" w:rsidRDefault="00853D6C" w:rsidP="004918C5">
      <w:r>
        <w:t>Create Channel in the EMS-</w:t>
      </w:r>
      <w:r w:rsidR="00E2142C">
        <w:t>Hyper-Node</w:t>
      </w:r>
    </w:p>
    <w:p w:rsidR="00E2142C" w:rsidRDefault="00E2142C" w:rsidP="004918C5">
      <w:r w:rsidRPr="00E2142C">
        <w:rPr>
          <w:noProof/>
        </w:rPr>
        <w:drawing>
          <wp:inline distT="0" distB="0" distL="0" distR="0" wp14:anchorId="153AD40A" wp14:editId="51FF4DEE">
            <wp:extent cx="6675120" cy="34131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06" w:rsidRDefault="003F2C87" w:rsidP="004918C5">
      <w:r>
        <w:lastRenderedPageBreak/>
        <w:t xml:space="preserve">Create service keys </w:t>
      </w:r>
      <w:r w:rsidRPr="003F2C87">
        <w:rPr>
          <w:noProof/>
        </w:rPr>
        <w:drawing>
          <wp:inline distT="0" distB="0" distL="0" distR="0" wp14:anchorId="01A00B55" wp14:editId="28E8B2FD">
            <wp:extent cx="6675120" cy="372808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87" w:rsidRDefault="003F2C87" w:rsidP="004918C5">
      <w:r>
        <w:t xml:space="preserve">Copy service keys </w:t>
      </w:r>
    </w:p>
    <w:p w:rsidR="003F2C87" w:rsidRPr="003F2C87" w:rsidRDefault="003F2C87" w:rsidP="003F2C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{</w:t>
      </w:r>
    </w:p>
    <w:p w:rsidR="003F2C87" w:rsidRPr="003F2C87" w:rsidRDefault="003F2C87" w:rsidP="003F2C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 xml:space="preserve">  "</w:t>
      </w:r>
      <w:proofErr w:type="spellStart"/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channelId</w:t>
      </w:r>
      <w:proofErr w:type="spellEnd"/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": "dev3f8345d6-7d0e-48ef-a41a-baccfde1cb1bems-channel",</w:t>
      </w:r>
    </w:p>
    <w:p w:rsidR="003F2C87" w:rsidRPr="003F2C87" w:rsidRDefault="003F2C87" w:rsidP="003F2C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 xml:space="preserve">  "</w:t>
      </w:r>
      <w:proofErr w:type="spellStart"/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channelSecret</w:t>
      </w:r>
      <w:proofErr w:type="spellEnd"/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": "QLhIRD8ov2dmW9NP6Nt478SUyggWvbCx"</w:t>
      </w:r>
    </w:p>
    <w:p w:rsidR="003F2C87" w:rsidRPr="003F2C87" w:rsidRDefault="003F2C87" w:rsidP="003F2C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3F2C87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}</w:t>
      </w:r>
    </w:p>
    <w:p w:rsidR="003F2C87" w:rsidRDefault="003F2C87" w:rsidP="004918C5"/>
    <w:p w:rsidR="00C414D4" w:rsidRDefault="000F6180" w:rsidP="004918C5">
      <w:r>
        <w:t>Create and Expose  a Channel</w:t>
      </w:r>
    </w:p>
    <w:p w:rsidR="000F6180" w:rsidRDefault="008C00F3" w:rsidP="004918C5">
      <w:r w:rsidRPr="008C00F3">
        <w:rPr>
          <w:noProof/>
        </w:rPr>
        <w:lastRenderedPageBreak/>
        <w:drawing>
          <wp:inline distT="0" distB="0" distL="0" distR="0" wp14:anchorId="44F5F82A" wp14:editId="319EBB86">
            <wp:extent cx="6675120" cy="342138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E0" w:rsidRDefault="006B1558" w:rsidP="004918C5">
      <w:r>
        <w:t xml:space="preserve">Copy previous service </w:t>
      </w:r>
      <w:r w:rsidR="00460B34">
        <w:t xml:space="preserve">keys to the dialog </w:t>
      </w:r>
    </w:p>
    <w:p w:rsidR="00B30EA7" w:rsidRDefault="00B30EA7" w:rsidP="004918C5">
      <w:pPr>
        <w:rPr>
          <w:rFonts w:eastAsiaTheme="minorEastAsia"/>
          <w:lang w:eastAsia="zh-CN"/>
        </w:rPr>
      </w:pPr>
      <w:r w:rsidRPr="00B30EA7">
        <w:rPr>
          <w:rFonts w:eastAsiaTheme="minorEastAsia"/>
          <w:noProof/>
          <w:lang w:eastAsia="zh-CN"/>
        </w:rPr>
        <w:drawing>
          <wp:inline distT="0" distB="0" distL="0" distR="0" wp14:anchorId="2E185F45" wp14:editId="47FEDD1B">
            <wp:extent cx="6675120" cy="375094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A7" w:rsidRDefault="00DD1745" w:rsidP="004918C5">
      <w:pPr>
        <w:rPr>
          <w:rFonts w:eastAsiaTheme="minorEastAsia"/>
          <w:lang w:eastAsia="zh-CN"/>
        </w:rPr>
      </w:pPr>
      <w:r w:rsidRPr="00DD1745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59CD6440" wp14:editId="08797081">
            <wp:extent cx="6019800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A7" w:rsidRDefault="00BC5F6D" w:rsidP="004918C5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Open EMS-Hyper-Node-Channel-</w:t>
      </w:r>
      <w:proofErr w:type="spellStart"/>
      <w:r>
        <w:rPr>
          <w:rFonts w:eastAsiaTheme="minorEastAsia"/>
          <w:lang w:eastAsia="zh-CN"/>
        </w:rPr>
        <w:t>Poc</w:t>
      </w:r>
      <w:proofErr w:type="spellEnd"/>
    </w:p>
    <w:p w:rsidR="00BC5F6D" w:rsidRDefault="00BC5F6D" w:rsidP="004918C5">
      <w:pPr>
        <w:rPr>
          <w:rFonts w:eastAsiaTheme="minorEastAsia"/>
          <w:lang w:eastAsia="zh-CN"/>
        </w:rPr>
      </w:pPr>
      <w:r w:rsidRPr="00BC5F6D">
        <w:rPr>
          <w:rFonts w:eastAsiaTheme="minorEastAsia"/>
          <w:noProof/>
          <w:lang w:eastAsia="zh-CN"/>
        </w:rPr>
        <w:drawing>
          <wp:inline distT="0" distB="0" distL="0" distR="0" wp14:anchorId="2FCDB671" wp14:editId="204EC939">
            <wp:extent cx="6675120" cy="34213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6D" w:rsidRDefault="00971A0A" w:rsidP="004918C5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 xml:space="preserve">Develop and Develop </w:t>
      </w:r>
      <w:proofErr w:type="spellStart"/>
      <w:r>
        <w:rPr>
          <w:rFonts w:eastAsiaTheme="minorEastAsia"/>
          <w:lang w:eastAsia="zh-CN"/>
        </w:rPr>
        <w:t>Chaincode</w:t>
      </w:r>
      <w:proofErr w:type="spellEnd"/>
    </w:p>
    <w:p w:rsidR="00971A0A" w:rsidRPr="006B1558" w:rsidRDefault="00676C6B" w:rsidP="004918C5">
      <w:pPr>
        <w:rPr>
          <w:rFonts w:eastAsiaTheme="minorEastAsia"/>
          <w:lang w:eastAsia="zh-CN"/>
        </w:rPr>
      </w:pPr>
      <w:r w:rsidRPr="00676C6B">
        <w:rPr>
          <w:rFonts w:eastAsiaTheme="minorEastAsia"/>
          <w:noProof/>
          <w:lang w:eastAsia="zh-CN"/>
        </w:rPr>
        <w:drawing>
          <wp:inline distT="0" distB="0" distL="0" distR="0" wp14:anchorId="379289D5" wp14:editId="27614A33">
            <wp:extent cx="6675120" cy="3794760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87" w:rsidRDefault="006E1369" w:rsidP="004918C5">
      <w:r>
        <w:t>Test</w:t>
      </w:r>
    </w:p>
    <w:p w:rsidR="003F2C87" w:rsidRDefault="006E1369" w:rsidP="004918C5">
      <w:r w:rsidRPr="006E1369">
        <w:rPr>
          <w:noProof/>
        </w:rPr>
        <w:lastRenderedPageBreak/>
        <w:drawing>
          <wp:inline distT="0" distB="0" distL="0" distR="0" wp14:anchorId="218587AD" wp14:editId="7CC4822C">
            <wp:extent cx="6675120" cy="4171950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1E" w:rsidRDefault="0002761E" w:rsidP="004918C5">
      <w:r>
        <w:t xml:space="preserve">Copy service keys </w:t>
      </w:r>
      <w:proofErr w:type="spellStart"/>
      <w:r>
        <w:t>clientId</w:t>
      </w:r>
      <w:proofErr w:type="spellEnd"/>
      <w:r>
        <w:t xml:space="preserve"> and </w:t>
      </w:r>
      <w:proofErr w:type="spellStart"/>
      <w:r>
        <w:t>clientSecret</w:t>
      </w:r>
      <w:proofErr w:type="spellEnd"/>
    </w:p>
    <w:p w:rsidR="0002761E" w:rsidRPr="0002761E" w:rsidRDefault="0002761E" w:rsidP="00027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</w:t>
      </w:r>
      <w:proofErr w:type="spellStart"/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clientId</w:t>
      </w:r>
      <w:proofErr w:type="spellEnd"/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": "sb-cd81d3fb-5326-459d-830e-717917cd7210!b50|na-54bc25f3-f937-40b7-8b33-ffe240899cf0!b342",</w:t>
      </w:r>
    </w:p>
    <w:p w:rsidR="0002761E" w:rsidRPr="0002761E" w:rsidRDefault="0002761E" w:rsidP="00027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12529"/>
          <w:sz w:val="21"/>
          <w:szCs w:val="21"/>
          <w:lang w:eastAsia="zh-CN"/>
        </w:rPr>
      </w:pPr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</w:t>
      </w:r>
      <w:proofErr w:type="spellStart"/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clientSecret</w:t>
      </w:r>
      <w:proofErr w:type="spellEnd"/>
      <w:r w:rsidRPr="0002761E">
        <w:rPr>
          <w:rFonts w:ascii="Menlo" w:eastAsia="Times New Roman" w:hAnsi="Menlo" w:cs="Menlo"/>
          <w:color w:val="212529"/>
          <w:sz w:val="21"/>
          <w:szCs w:val="21"/>
          <w:lang w:eastAsia="zh-CN"/>
        </w:rPr>
        <w:t>": "AGCzTCIsbaF9bdzbx3oO5b6YPrk=",</w:t>
      </w:r>
    </w:p>
    <w:p w:rsidR="0002761E" w:rsidRDefault="0002761E" w:rsidP="004918C5"/>
    <w:p w:rsidR="005E4A0C" w:rsidRDefault="005E4A0C" w:rsidP="004918C5">
      <w:r w:rsidRPr="005E4A0C">
        <w:rPr>
          <w:noProof/>
        </w:rPr>
        <w:lastRenderedPageBreak/>
        <w:drawing>
          <wp:inline distT="0" distB="0" distL="0" distR="0" wp14:anchorId="14B1F3C6" wp14:editId="3188AC25">
            <wp:extent cx="41021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0C" w:rsidRDefault="005E4A0C" w:rsidP="004918C5"/>
    <w:p w:rsidR="005E4A0C" w:rsidRDefault="00ED4435" w:rsidP="004918C5">
      <w:r>
        <w:t xml:space="preserve">Create </w:t>
      </w:r>
      <w:proofErr w:type="spellStart"/>
      <w:r>
        <w:t>blockchain</w:t>
      </w:r>
      <w:proofErr w:type="spellEnd"/>
      <w:r>
        <w:t xml:space="preserve"> Services</w:t>
      </w:r>
    </w:p>
    <w:p w:rsidR="00ED4435" w:rsidRDefault="000141EA" w:rsidP="004918C5">
      <w:r w:rsidRPr="000141EA">
        <w:rPr>
          <w:noProof/>
        </w:rPr>
        <w:drawing>
          <wp:inline distT="0" distB="0" distL="0" distR="0" wp14:anchorId="15A9BE47" wp14:editId="4718A1BF">
            <wp:extent cx="6675120" cy="335661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3F" w:rsidRDefault="006C708E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>
        <w:t xml:space="preserve">Copy </w:t>
      </w:r>
      <w:hyperlink r:id="rId22" w:anchor="/region/cf-eu10-canary/globalaccount/c6b51d6e-b568-8a05-2c50-b0e77f5f4bc4/subaccount/sap-csc-cd/org/00842eb7-2926-43e9-8f3d-67c2880fa2d4/space/1ba9f340-60d4-45d4-be19-098d779151e6/service/46f22deb-5a2f-46d3-b116-67308b7bb801/instance/cd81d3fb-5326-459d-83" w:history="1">
        <w:r w:rsidR="0005673F" w:rsidRPr="0005673F">
          <w:rPr>
            <w:rFonts w:ascii="Arial" w:eastAsia="Times New Roman" w:hAnsi="Arial" w:cs="Arial"/>
            <w:color w:val="0070B1"/>
            <w:sz w:val="21"/>
            <w:szCs w:val="21"/>
            <w:u w:val="single"/>
            <w:shd w:val="clear" w:color="auto" w:fill="FFFFFF"/>
            <w:lang w:eastAsia="zh-CN"/>
          </w:rPr>
          <w:t>EMS-Hyper-Node-Channel-</w:t>
        </w:r>
        <w:proofErr w:type="spellStart"/>
        <w:r w:rsidR="0005673F" w:rsidRPr="0005673F">
          <w:rPr>
            <w:rFonts w:ascii="Arial" w:eastAsia="Times New Roman" w:hAnsi="Arial" w:cs="Arial"/>
            <w:color w:val="0070B1"/>
            <w:sz w:val="21"/>
            <w:szCs w:val="21"/>
            <w:u w:val="single"/>
            <w:shd w:val="clear" w:color="auto" w:fill="FFFFFF"/>
            <w:lang w:eastAsia="zh-CN"/>
          </w:rPr>
          <w:t>Poc</w:t>
        </w:r>
        <w:proofErr w:type="spellEnd"/>
      </w:hyperlink>
      <w:r w:rsidR="0005673F">
        <w:rPr>
          <w:rFonts w:ascii="Times New Roman" w:eastAsia="Times New Roman" w:hAnsi="Times New Roman" w:cs="Times New Roman"/>
          <w:color w:val="auto"/>
          <w:lang w:eastAsia="zh-CN"/>
        </w:rPr>
        <w:t xml:space="preserve"> service keys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{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lastRenderedPageBreak/>
        <w:tab/>
        <w:t>"type": 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hyperledger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-fabric",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channelId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"dev3f8345d6-7d0e-48ef-a41a-baccfde1cb1bems-channel",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serviceUrl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"https://hyperledger-fabric.cfapps.sap.hana.ondemand.com/api/v1",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documentationUrl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"https://api.sap.com/shell/discover/contentpackage/SCPBlockchainTechnologies/api/hyperledger",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oAuth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{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</w: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clientId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"sb-cd81d3fb-5326-459d-830e-717917cd7210!b50|na-54bc25f3-f937-40b7-8b33-ffe240899cf0!b342",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</w: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clientSecret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"AGCzTCIsbaF9bdzbx3oO5b6YPrk=",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</w: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"</w:t>
      </w:r>
      <w:proofErr w:type="spellStart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url</w:t>
      </w:r>
      <w:proofErr w:type="spellEnd"/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": "https://sap-csc-cd.authentication.sap.hana.ondemand.com"</w:t>
      </w:r>
    </w:p>
    <w:p w:rsidR="0005673F" w:rsidRP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ab/>
        <w:t>}</w:t>
      </w:r>
    </w:p>
    <w:p w:rsidR="0005673F" w:rsidRDefault="0005673F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05673F">
        <w:rPr>
          <w:rFonts w:ascii="Times New Roman" w:eastAsia="Times New Roman" w:hAnsi="Times New Roman" w:cs="Times New Roman"/>
          <w:color w:val="auto"/>
          <w:lang w:eastAsia="zh-CN"/>
        </w:rPr>
        <w:t>}</w:t>
      </w:r>
    </w:p>
    <w:p w:rsidR="00F97C4E" w:rsidRDefault="00F97C4E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</w:p>
    <w:p w:rsidR="0005673F" w:rsidRDefault="00F32CFD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F32CFD">
        <w:rPr>
          <w:rFonts w:ascii="Times New Roman" w:eastAsia="Times New Roman" w:hAnsi="Times New Roman" w:cs="Times New Roman"/>
          <w:noProof/>
          <w:color w:val="auto"/>
          <w:lang w:eastAsia="zh-CN"/>
        </w:rPr>
        <w:lastRenderedPageBreak/>
        <w:drawing>
          <wp:inline distT="0" distB="0" distL="0" distR="0" wp14:anchorId="3820ABBD" wp14:editId="57210619">
            <wp:extent cx="5994400" cy="408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FD" w:rsidRPr="0005673F" w:rsidRDefault="00B56696" w:rsidP="0005673F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B56696">
        <w:rPr>
          <w:rFonts w:ascii="Times New Roman" w:eastAsia="Times New Roman" w:hAnsi="Times New Roman" w:cs="Times New Roman"/>
          <w:noProof/>
          <w:color w:val="auto"/>
          <w:lang w:eastAsia="zh-CN"/>
        </w:rPr>
        <w:lastRenderedPageBreak/>
        <w:drawing>
          <wp:inline distT="0" distB="0" distL="0" distR="0" wp14:anchorId="51144039" wp14:editId="7C3E5102">
            <wp:extent cx="5981700" cy="407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C5" w:rsidRDefault="00770ED8" w:rsidP="006C708E">
      <w:r>
        <w:t>Open EMS-BC-Services dashboard</w:t>
      </w:r>
    </w:p>
    <w:p w:rsidR="00524388" w:rsidRDefault="0017310A">
      <w:r w:rsidRPr="0017310A">
        <w:rPr>
          <w:noProof/>
        </w:rPr>
        <w:drawing>
          <wp:inline distT="0" distB="0" distL="0" distR="0" wp14:anchorId="5D098CD5" wp14:editId="0882CBE9">
            <wp:extent cx="6675120" cy="340931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D" w:rsidRDefault="00FC757D"/>
    <w:p w:rsidR="00FC757D" w:rsidRDefault="00FC757D" w:rsidP="00FC757D">
      <w:pPr>
        <w:rPr>
          <w:rFonts w:ascii="Times New Roman" w:eastAsia="Times New Roman" w:hAnsi="Times New Roman" w:cs="Times New Roman"/>
          <w:color w:val="auto"/>
          <w:lang w:eastAsia="zh-CN"/>
        </w:rPr>
      </w:pPr>
      <w:r>
        <w:rPr>
          <w:rFonts w:ascii="Times New Roman" w:eastAsia="Times New Roman" w:hAnsi="Times New Roman" w:cs="Times New Roman"/>
          <w:color w:val="auto"/>
          <w:lang w:eastAsia="zh-CN"/>
        </w:rPr>
        <w:t>Configure</w:t>
      </w:r>
    </w:p>
    <w:p w:rsidR="00FC757D" w:rsidRDefault="00FC757D" w:rsidP="00FC757D">
      <w:pPr>
        <w:rPr>
          <w:rFonts w:ascii="Times New Roman" w:eastAsia="Times New Roman" w:hAnsi="Times New Roman" w:cs="Times New Roman"/>
          <w:color w:val="auto"/>
          <w:lang w:eastAsia="zh-CN"/>
        </w:rPr>
      </w:pPr>
      <w:r w:rsidRPr="00F97C4E">
        <w:rPr>
          <w:rFonts w:ascii="Times New Roman" w:eastAsia="Times New Roman" w:hAnsi="Times New Roman" w:cs="Times New Roman"/>
          <w:noProof/>
          <w:color w:val="auto"/>
          <w:lang w:eastAsia="zh-CN"/>
        </w:rPr>
        <w:drawing>
          <wp:inline distT="0" distB="0" distL="0" distR="0" wp14:anchorId="46D6D4CD" wp14:editId="3AAE8E85">
            <wp:extent cx="6675120" cy="378904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D" w:rsidRDefault="00FC757D" w:rsidP="00FC757D">
      <w:r w:rsidRPr="00F60E8A">
        <w:rPr>
          <w:rFonts w:ascii="Times New Roman" w:eastAsia="Times New Roman" w:hAnsi="Times New Roman" w:cs="Times New Roman"/>
          <w:noProof/>
          <w:color w:val="auto"/>
          <w:lang w:eastAsia="zh-CN"/>
        </w:rPr>
        <w:lastRenderedPageBreak/>
        <w:drawing>
          <wp:inline distT="0" distB="0" distL="0" distR="0" wp14:anchorId="559E5A2F" wp14:editId="36F69D0F">
            <wp:extent cx="6400800" cy="387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D" w:rsidRDefault="00FC757D" w:rsidP="00FC757D"/>
    <w:p w:rsidR="00FC757D" w:rsidRDefault="0028332F" w:rsidP="00FC757D">
      <w:r w:rsidRPr="0028332F">
        <w:rPr>
          <w:noProof/>
        </w:rPr>
        <w:drawing>
          <wp:inline distT="0" distB="0" distL="0" distR="0" wp14:anchorId="358B3ACB" wp14:editId="7CE34DB3">
            <wp:extent cx="6400800" cy="382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2F" w:rsidRDefault="00FA35D6" w:rsidP="00FC757D">
      <w:r>
        <w:lastRenderedPageBreak/>
        <w:t>Above information ,please refer  below</w:t>
      </w:r>
    </w:p>
    <w:p w:rsidR="00FA35D6" w:rsidRDefault="00FA35D6" w:rsidP="00FA35D6">
      <w:r>
        <w:t>EMS-BC-Service</w:t>
      </w:r>
    </w:p>
    <w:p w:rsidR="00FA35D6" w:rsidRDefault="00FA35D6" w:rsidP="00FA35D6"/>
    <w:p w:rsidR="00FA35D6" w:rsidRDefault="00FA35D6" w:rsidP="00FA35D6">
      <w:r>
        <w:t>Service Key</w:t>
      </w:r>
    </w:p>
    <w:p w:rsidR="00FA35D6" w:rsidRDefault="00FA35D6" w:rsidP="00FA35D6"/>
    <w:p w:rsidR="00FA35D6" w:rsidRDefault="00FA35D6" w:rsidP="00FA35D6">
      <w:r>
        <w:t>{</w:t>
      </w:r>
    </w:p>
    <w:p w:rsidR="00FA35D6" w:rsidRDefault="00FA35D6" w:rsidP="00FA35D6">
      <w:r>
        <w:tab/>
        <w:t>"</w:t>
      </w:r>
      <w:proofErr w:type="spellStart"/>
      <w:r>
        <w:t>serviceUrl</w:t>
      </w:r>
      <w:proofErr w:type="spellEnd"/>
      <w:r>
        <w:t>": "https://blockchain-service.cfapps.sap.hana.ondemand.com/blockchain/timestamp/api/v1/",</w:t>
      </w:r>
    </w:p>
    <w:p w:rsidR="00FA35D6" w:rsidRDefault="00FA35D6" w:rsidP="00FA35D6">
      <w:r>
        <w:tab/>
        <w:t>"authentication": {</w:t>
      </w:r>
    </w:p>
    <w:p w:rsidR="00FA35D6" w:rsidRDefault="00FA35D6" w:rsidP="00FA35D6">
      <w:r>
        <w:tab/>
      </w:r>
      <w:r>
        <w:tab/>
        <w:t>"</w:t>
      </w:r>
      <w:proofErr w:type="spellStart"/>
      <w:r>
        <w:t>url</w:t>
      </w:r>
      <w:proofErr w:type="spellEnd"/>
      <w:r>
        <w:t>": "https://sap-csc-cd.authentication.sap.hana.ondemand.com",</w:t>
      </w:r>
    </w:p>
    <w:p w:rsidR="00FA35D6" w:rsidRDefault="00FA35D6" w:rsidP="00FA35D6">
      <w:r>
        <w:tab/>
      </w:r>
      <w:r>
        <w:tab/>
        <w:t>"</w:t>
      </w:r>
      <w:proofErr w:type="spellStart"/>
      <w:r>
        <w:t>clientId</w:t>
      </w:r>
      <w:proofErr w:type="spellEnd"/>
      <w:r>
        <w:t>": "sb-53c909ca-f6cc-4eab-84bf-676f9d82b153!b50|na-54bc25f3-f937-40b7-8b33-ffe240899cf0!b342",</w:t>
      </w:r>
    </w:p>
    <w:p w:rsidR="00FA35D6" w:rsidRDefault="00FA35D6" w:rsidP="00FA35D6">
      <w:r>
        <w:tab/>
      </w:r>
      <w:r>
        <w:tab/>
        <w:t>"</w:t>
      </w:r>
      <w:proofErr w:type="spellStart"/>
      <w:r>
        <w:t>clientSecret</w:t>
      </w:r>
      <w:proofErr w:type="spellEnd"/>
      <w:r>
        <w:t>": "/Gln64VQxJI1zwHB4nrW5F8AvuE="</w:t>
      </w:r>
    </w:p>
    <w:p w:rsidR="00FA35D6" w:rsidRDefault="00FA35D6" w:rsidP="00FA35D6">
      <w:r>
        <w:tab/>
        <w:t>}</w:t>
      </w:r>
    </w:p>
    <w:p w:rsidR="00FA35D6" w:rsidRDefault="00FA35D6" w:rsidP="00FA35D6">
      <w:r>
        <w:t>}</w:t>
      </w:r>
    </w:p>
    <w:p w:rsidR="00FA35D6" w:rsidRDefault="00FA35D6" w:rsidP="00FA35D6"/>
    <w:p w:rsidR="00764952" w:rsidRPr="00764952" w:rsidRDefault="00764952" w:rsidP="00764952">
      <w:pPr>
        <w:rPr>
          <w:rFonts w:ascii="Times New Roman" w:eastAsia="Times New Roman" w:hAnsi="Times New Roman" w:cs="Times New Roman"/>
          <w:color w:val="auto"/>
          <w:lang w:eastAsia="zh-CN"/>
        </w:rPr>
      </w:pPr>
      <w:r>
        <w:rPr>
          <w:rFonts w:eastAsiaTheme="minorEastAsia"/>
          <w:lang w:eastAsia="zh-CN"/>
        </w:rPr>
        <w:t xml:space="preserve">Create </w:t>
      </w:r>
      <w:proofErr w:type="spellStart"/>
      <w:r w:rsidRPr="007649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zh-CN"/>
        </w:rPr>
        <w:t>blockchain</w:t>
      </w:r>
      <w:proofErr w:type="spellEnd"/>
      <w:r w:rsidRPr="007649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zh-CN"/>
        </w:rPr>
        <w:t>-</w:t>
      </w:r>
      <w:proofErr w:type="spellStart"/>
      <w:r w:rsidRPr="007649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zh-CN"/>
        </w:rPr>
        <w:t>hana</w:t>
      </w:r>
      <w:proofErr w:type="spellEnd"/>
      <w:r w:rsidRPr="007649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zh-CN"/>
        </w:rPr>
        <w:t>-integration</w:t>
      </w:r>
    </w:p>
    <w:p w:rsidR="00FA35D6" w:rsidRDefault="00D40B35" w:rsidP="00FA35D6">
      <w:pPr>
        <w:rPr>
          <w:rFonts w:eastAsiaTheme="minorEastAsia"/>
          <w:lang w:eastAsia="zh-CN"/>
        </w:rPr>
      </w:pPr>
      <w:r w:rsidRPr="00D40B35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56524DF4" wp14:editId="4FDE64FE">
            <wp:extent cx="5994400" cy="367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35" w:rsidRDefault="001F1A49" w:rsidP="00FA35D6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Open </w:t>
      </w:r>
      <w:proofErr w:type="spellStart"/>
      <w:r>
        <w:rPr>
          <w:rFonts w:eastAsiaTheme="minorEastAsia"/>
          <w:lang w:eastAsia="zh-CN"/>
        </w:rPr>
        <w:t>hana</w:t>
      </w:r>
      <w:proofErr w:type="spellEnd"/>
      <w:r>
        <w:rPr>
          <w:rFonts w:eastAsiaTheme="minorEastAsia"/>
          <w:lang w:eastAsia="zh-CN"/>
        </w:rPr>
        <w:t xml:space="preserve"> integration dashboard</w:t>
      </w:r>
    </w:p>
    <w:p w:rsidR="001F1A49" w:rsidRDefault="001F1A49" w:rsidP="00FA35D6">
      <w:pPr>
        <w:rPr>
          <w:rFonts w:eastAsiaTheme="minorEastAsia"/>
          <w:lang w:eastAsia="zh-CN"/>
        </w:rPr>
      </w:pPr>
      <w:r w:rsidRPr="001F1A49">
        <w:rPr>
          <w:rFonts w:eastAsiaTheme="minorEastAsia"/>
          <w:lang w:eastAsia="zh-CN"/>
        </w:rPr>
        <w:drawing>
          <wp:inline distT="0" distB="0" distL="0" distR="0" wp14:anchorId="61BF08F3" wp14:editId="7A7BDD16">
            <wp:extent cx="6675120" cy="27686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49" w:rsidRDefault="00043AB1" w:rsidP="00FA35D6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Click SAP API Business Hub</w:t>
      </w:r>
    </w:p>
    <w:p w:rsidR="00043AB1" w:rsidRDefault="00043AB1" w:rsidP="00FA35D6">
      <w:pPr>
        <w:rPr>
          <w:rFonts w:eastAsiaTheme="minorEastAsia"/>
          <w:lang w:eastAsia="zh-CN"/>
        </w:rPr>
      </w:pPr>
      <w:r w:rsidRPr="00043AB1">
        <w:rPr>
          <w:rFonts w:eastAsiaTheme="minorEastAsia"/>
          <w:lang w:eastAsia="zh-CN"/>
        </w:rPr>
        <w:lastRenderedPageBreak/>
        <w:drawing>
          <wp:inline distT="0" distB="0" distL="0" distR="0" wp14:anchorId="515992F3" wp14:editId="33842298">
            <wp:extent cx="6675120" cy="327787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1" w:rsidRDefault="00AD1403" w:rsidP="00FA35D6">
      <w:pPr>
        <w:rPr>
          <w:rFonts w:eastAsiaTheme="minorEastAsia"/>
          <w:lang w:eastAsia="zh-CN"/>
        </w:rPr>
      </w:pPr>
      <w:r w:rsidRPr="00AD1403">
        <w:rPr>
          <w:rFonts w:eastAsiaTheme="minorEastAsia"/>
          <w:lang w:eastAsia="zh-CN"/>
        </w:rPr>
        <w:drawing>
          <wp:inline distT="0" distB="0" distL="0" distR="0" wp14:anchorId="249F4CC9" wp14:editId="65EEC576">
            <wp:extent cx="63627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3" w:rsidRDefault="00B97A3B" w:rsidP="00FA35D6">
      <w:pPr>
        <w:rPr>
          <w:rFonts w:eastAsiaTheme="minorEastAsia"/>
          <w:lang w:eastAsia="zh-CN"/>
        </w:rPr>
      </w:pPr>
      <w:r w:rsidRPr="00B97A3B">
        <w:rPr>
          <w:rFonts w:eastAsiaTheme="minorEastAsia"/>
          <w:lang w:eastAsia="zh-CN"/>
        </w:rPr>
        <w:lastRenderedPageBreak/>
        <w:drawing>
          <wp:inline distT="0" distB="0" distL="0" distR="0" wp14:anchorId="331D78AC" wp14:editId="7916B216">
            <wp:extent cx="6675120" cy="330517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1A49" w:rsidRDefault="001F1A49" w:rsidP="00FA35D6">
      <w:pPr>
        <w:rPr>
          <w:rFonts w:eastAsiaTheme="minorEastAsia"/>
          <w:lang w:eastAsia="zh-CN"/>
        </w:rPr>
      </w:pPr>
    </w:p>
    <w:p w:rsidR="00D40B35" w:rsidRPr="00764952" w:rsidRDefault="00D40B35" w:rsidP="00FA35D6">
      <w:pPr>
        <w:rPr>
          <w:rFonts w:eastAsiaTheme="minorEastAsia"/>
          <w:lang w:eastAsia="zh-CN"/>
        </w:rPr>
      </w:pPr>
    </w:p>
    <w:p w:rsidR="00FA35D6" w:rsidRDefault="00FA35D6" w:rsidP="00FC757D"/>
    <w:sectPr w:rsidR="00FA35D6">
      <w:footerReference w:type="default" r:id="rId3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69E" w:rsidRDefault="0061269E">
      <w:pPr>
        <w:spacing w:after="0" w:line="240" w:lineRule="auto"/>
      </w:pPr>
      <w:r>
        <w:separator/>
      </w:r>
    </w:p>
  </w:endnote>
  <w:endnote w:type="continuationSeparator" w:id="0">
    <w:p w:rsidR="0061269E" w:rsidRDefault="00612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69E" w:rsidRDefault="0061269E">
      <w:pPr>
        <w:spacing w:after="0" w:line="240" w:lineRule="auto"/>
      </w:pPr>
      <w:r>
        <w:separator/>
      </w:r>
    </w:p>
  </w:footnote>
  <w:footnote w:type="continuationSeparator" w:id="0">
    <w:p w:rsidR="0061269E" w:rsidRDefault="00612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785"/>
    <w:rsid w:val="000141EA"/>
    <w:rsid w:val="0002761E"/>
    <w:rsid w:val="00043AB1"/>
    <w:rsid w:val="0005673F"/>
    <w:rsid w:val="000A66FD"/>
    <w:rsid w:val="000F6180"/>
    <w:rsid w:val="0017310A"/>
    <w:rsid w:val="00182C4A"/>
    <w:rsid w:val="0019211B"/>
    <w:rsid w:val="001F1A49"/>
    <w:rsid w:val="0028332F"/>
    <w:rsid w:val="00331306"/>
    <w:rsid w:val="003F2C87"/>
    <w:rsid w:val="003F31CF"/>
    <w:rsid w:val="003F59E0"/>
    <w:rsid w:val="0044073B"/>
    <w:rsid w:val="00444E5E"/>
    <w:rsid w:val="00460B34"/>
    <w:rsid w:val="004918C5"/>
    <w:rsid w:val="004D7F5B"/>
    <w:rsid w:val="00524388"/>
    <w:rsid w:val="00586539"/>
    <w:rsid w:val="005E4A0C"/>
    <w:rsid w:val="0061269E"/>
    <w:rsid w:val="00676C6B"/>
    <w:rsid w:val="006B1558"/>
    <w:rsid w:val="006C708E"/>
    <w:rsid w:val="006E1369"/>
    <w:rsid w:val="00764952"/>
    <w:rsid w:val="00770ED8"/>
    <w:rsid w:val="00853D6C"/>
    <w:rsid w:val="008C00F3"/>
    <w:rsid w:val="00971A0A"/>
    <w:rsid w:val="00AB0088"/>
    <w:rsid w:val="00AD1403"/>
    <w:rsid w:val="00B30EA7"/>
    <w:rsid w:val="00B56696"/>
    <w:rsid w:val="00B97A3B"/>
    <w:rsid w:val="00BA1785"/>
    <w:rsid w:val="00BB58E9"/>
    <w:rsid w:val="00BC5F6D"/>
    <w:rsid w:val="00C414D4"/>
    <w:rsid w:val="00D40B35"/>
    <w:rsid w:val="00DD1745"/>
    <w:rsid w:val="00E2142C"/>
    <w:rsid w:val="00E65F7C"/>
    <w:rsid w:val="00E73AC0"/>
    <w:rsid w:val="00ED4435"/>
    <w:rsid w:val="00F32CFD"/>
    <w:rsid w:val="00F60E8A"/>
    <w:rsid w:val="00F97C4E"/>
    <w:rsid w:val="00FA35D6"/>
    <w:rsid w:val="00FC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62CC8C"/>
  <w15:chartTrackingRefBased/>
  <w15:docId w15:val="{3D747863-5373-3A41-A5F0-24DC3B450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2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2C87"/>
    <w:rPr>
      <w:rFonts w:ascii="Courier New" w:eastAsia="Times New Roman" w:hAnsi="Courier New" w:cs="Courier New"/>
      <w:color w:val="auto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semiHidden/>
    <w:unhideWhenUsed/>
    <w:rsid w:val="000567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ccount.int.sap.hana.ondemand.com/cockp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325291/Library/Containers/com.microsoft.Word/Data/Library/Application%20Support/Microsoft/Office/16.0/DTS/en-US%7bBD141D43-6883-2045-9913-34FADE826812%7d/%7b5272B526-BFA1-E54F-989A-2CA24E11BE63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{5272B526-BFA1-E54F-989A-2CA24E11BE63}tf10002069.dotx</Template>
  <TotalTime>20</TotalTime>
  <Pages>19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</dc:creator>
  <cp:keywords/>
  <dc:description/>
  <cp:lastModifiedBy>Li, Kevin</cp:lastModifiedBy>
  <cp:revision>62</cp:revision>
  <dcterms:created xsi:type="dcterms:W3CDTF">2018-03-15T14:20:00Z</dcterms:created>
  <dcterms:modified xsi:type="dcterms:W3CDTF">2018-03-16T06:23:00Z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